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D6331" w14:textId="77777777" w:rsidR="00C6554A" w:rsidRPr="00A218D7" w:rsidRDefault="002554CD" w:rsidP="00C6554A">
      <w:pPr>
        <w:pStyle w:val="Foto"/>
        <w:rPr>
          <w:lang w:val="en-GB"/>
        </w:rPr>
      </w:pPr>
      <w:r w:rsidRPr="00A218D7">
        <w:rPr>
          <w:noProof/>
          <w:lang w:val="en-GB" w:bidi="it-IT"/>
        </w:rPr>
        <w:drawing>
          <wp:inline distT="0" distB="0" distL="0" distR="0" wp14:anchorId="244F0A55" wp14:editId="074C2697">
            <wp:extent cx="3657600" cy="2049150"/>
            <wp:effectExtent l="0" t="0" r="0" b="8255"/>
            <wp:docPr id="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4915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D033F44" w14:textId="77777777" w:rsidR="00C6554A" w:rsidRPr="00A218D7" w:rsidRDefault="00907FEA" w:rsidP="00C6554A">
      <w:pPr>
        <w:pStyle w:val="Title"/>
        <w:rPr>
          <w:lang w:val="en-GB"/>
        </w:rPr>
      </w:pPr>
      <w:r w:rsidRPr="00A218D7">
        <w:rPr>
          <w:lang w:val="en-GB"/>
        </w:rPr>
        <w:t>Advanced Software Engineering</w:t>
      </w:r>
    </w:p>
    <w:p w14:paraId="609F0644" w14:textId="77777777" w:rsidR="001F2D77" w:rsidRDefault="001F2D77" w:rsidP="00C6554A">
      <w:pPr>
        <w:pStyle w:val="Informazionidicontatto"/>
        <w:rPr>
          <w:lang w:val="en-GB"/>
        </w:rPr>
      </w:pPr>
    </w:p>
    <w:p w14:paraId="63C6211C" w14:textId="77777777" w:rsidR="00B93450" w:rsidRDefault="00907FEA" w:rsidP="00C6554A">
      <w:pPr>
        <w:pStyle w:val="Informazionidicontatto"/>
        <w:rPr>
          <w:lang w:val="en-GB"/>
        </w:rPr>
      </w:pPr>
      <w:r w:rsidRPr="00A218D7">
        <w:rPr>
          <w:lang w:val="en-GB"/>
        </w:rPr>
        <w:t>Luca Di Gregorio</w:t>
      </w:r>
    </w:p>
    <w:p w14:paraId="4FC0547D" w14:textId="50A21F0D" w:rsidR="00C6554A" w:rsidRPr="00A218D7" w:rsidRDefault="00B93450" w:rsidP="00C6554A">
      <w:pPr>
        <w:pStyle w:val="Informazionidicontatto"/>
        <w:rPr>
          <w:lang w:val="en-GB"/>
        </w:rPr>
      </w:pPr>
      <w:r>
        <w:rPr>
          <w:lang w:val="en-GB"/>
        </w:rPr>
        <w:t xml:space="preserve">Git-hub: </w:t>
      </w:r>
      <w:r w:rsidRPr="00B93450">
        <w:rPr>
          <w:lang w:val="en-GB"/>
        </w:rPr>
        <w:t>https://github.com/Gr3gbug/ASE-19.git</w:t>
      </w:r>
      <w:r w:rsidR="00C6554A" w:rsidRPr="00A218D7">
        <w:rPr>
          <w:lang w:val="en-GB" w:bidi="it-IT"/>
        </w:rPr>
        <w:br w:type="page"/>
      </w:r>
    </w:p>
    <w:p w14:paraId="20762DEE" w14:textId="77777777" w:rsidR="00C6554A" w:rsidRPr="00A218D7" w:rsidRDefault="00907FEA" w:rsidP="00C6554A">
      <w:pPr>
        <w:pStyle w:val="Heading1"/>
        <w:rPr>
          <w:lang w:val="en-GB"/>
        </w:rPr>
      </w:pPr>
      <w:r w:rsidRPr="00A218D7">
        <w:rPr>
          <w:lang w:val="en-GB"/>
        </w:rPr>
        <w:lastRenderedPageBreak/>
        <w:t>Report</w:t>
      </w:r>
    </w:p>
    <w:p w14:paraId="70CCDA3A" w14:textId="77777777" w:rsidR="00A52FC9" w:rsidRPr="00A218D7" w:rsidRDefault="003E2311" w:rsidP="00A52FC9">
      <w:pPr>
        <w:pStyle w:val="ListBullet"/>
      </w:pPr>
      <w:r w:rsidRPr="00A218D7">
        <w:t>T</w:t>
      </w:r>
      <w:r w:rsidR="00A52FC9" w:rsidRPr="00A218D7">
        <w:t xml:space="preserve">he specification required us to manage </w:t>
      </w:r>
      <w:r w:rsidR="000E4B09" w:rsidRPr="00A218D7">
        <w:t>some cases which are</w:t>
      </w:r>
      <w:r w:rsidR="0052372C" w:rsidRPr="00A218D7">
        <w:t xml:space="preserve"> intentionally</w:t>
      </w:r>
      <w:r w:rsidR="000E4B09" w:rsidRPr="00A218D7">
        <w:t xml:space="preserve"> left empty</w:t>
      </w:r>
      <w:r w:rsidR="0052372C" w:rsidRPr="00A218D7">
        <w:t xml:space="preserve"> or partially. </w:t>
      </w:r>
      <w:r w:rsidR="00952DB6" w:rsidRPr="00A218D7">
        <w:t>Let’s move on the analysis of these cases commenting the solution approach.</w:t>
      </w:r>
    </w:p>
    <w:p w14:paraId="7DDCC9F2" w14:textId="77777777" w:rsidR="00AA0DEB" w:rsidRPr="00A218D7" w:rsidRDefault="00AA0DEB" w:rsidP="00A52FC9">
      <w:pPr>
        <w:pStyle w:val="ListBullet"/>
      </w:pPr>
      <w:r w:rsidRPr="00A218D7">
        <w:t xml:space="preserve">About the decoration methods, sometimes it was required to complete the latter. I’ve personally solved this task </w:t>
      </w:r>
      <w:r w:rsidR="009073D7" w:rsidRPr="00A218D7">
        <w:t>considering</w:t>
      </w:r>
      <w:r w:rsidRPr="00A218D7">
        <w:t xml:space="preserve"> that as suggested by </w:t>
      </w:r>
      <w:r w:rsidRPr="00A218D7">
        <w:rPr>
          <w:u w:val="single"/>
        </w:rPr>
        <w:t>Flask</w:t>
      </w:r>
      <w:r w:rsidRPr="00A218D7">
        <w:t xml:space="preserve"> the map class by default already accept the </w:t>
      </w:r>
      <w:r w:rsidRPr="00A218D7">
        <w:rPr>
          <w:i/>
        </w:rPr>
        <w:t xml:space="preserve">GET, OPTIONS, </w:t>
      </w:r>
      <w:r w:rsidRPr="00A218D7">
        <w:t xml:space="preserve">and </w:t>
      </w:r>
      <w:r w:rsidRPr="00A218D7">
        <w:rPr>
          <w:i/>
        </w:rPr>
        <w:t>HEAD</w:t>
      </w:r>
      <w:r w:rsidRPr="00A218D7">
        <w:t xml:space="preserve"> calls, so for this reason I’ve simply removed when not necessary or added </w:t>
      </w:r>
      <w:r w:rsidR="00666725" w:rsidRPr="00A218D7">
        <w:t>other</w:t>
      </w:r>
      <w:r w:rsidRPr="00A218D7">
        <w:t xml:space="preserve"> methods (like </w:t>
      </w:r>
      <w:r w:rsidRPr="00A218D7">
        <w:rPr>
          <w:i/>
        </w:rPr>
        <w:t>DELETE, PUT</w:t>
      </w:r>
      <w:r w:rsidRPr="00A218D7">
        <w:t xml:space="preserve">) when required to properly accomplish the calls. </w:t>
      </w:r>
    </w:p>
    <w:p w14:paraId="1A3C31E4" w14:textId="26708449" w:rsidR="00BB241A" w:rsidRPr="00A218D7" w:rsidRDefault="00BB241A" w:rsidP="00A52FC9">
      <w:pPr>
        <w:pStyle w:val="ListBullet"/>
      </w:pPr>
      <w:r w:rsidRPr="00A218D7">
        <w:t xml:space="preserve">About the return value of each method, </w:t>
      </w:r>
      <w:r w:rsidR="00310B62" w:rsidRPr="00A218D7">
        <w:t>I’ve</w:t>
      </w:r>
      <w:r w:rsidRPr="00A218D7">
        <w:t xml:space="preserve"> made sure to return json objects (where requested)</w:t>
      </w:r>
      <w:r w:rsidR="00310B62" w:rsidRPr="00A218D7">
        <w:t xml:space="preserve">. </w:t>
      </w:r>
      <w:r w:rsidR="009262D5" w:rsidRPr="00A218D7">
        <w:t>Finally</w:t>
      </w:r>
      <w:r w:rsidRPr="00A218D7">
        <w:t xml:space="preserve">, for what concern the creation of a quiz, retrieve information and check if is available or not, I’ve exploited the suggested methods presents </w:t>
      </w:r>
      <w:r w:rsidR="00B93450">
        <w:t>in the</w:t>
      </w:r>
      <w:r w:rsidRPr="00A218D7">
        <w:t xml:space="preserve"> “</w:t>
      </w:r>
      <w:r w:rsidRPr="00A218D7">
        <w:rPr>
          <w:i/>
        </w:rPr>
        <w:t>quizzes.py</w:t>
      </w:r>
      <w:r w:rsidRPr="00A218D7">
        <w:t>”</w:t>
      </w:r>
      <w:r w:rsidR="00B93450">
        <w:t xml:space="preserve"> file</w:t>
      </w:r>
      <w:bookmarkStart w:id="0" w:name="_GoBack"/>
      <w:bookmarkEnd w:id="0"/>
      <w:r w:rsidRPr="00A218D7">
        <w:t xml:space="preserve">. Finally, the most interesting part was the </w:t>
      </w:r>
      <w:r w:rsidR="009262D5" w:rsidRPr="00A218D7">
        <w:t>that</w:t>
      </w:r>
      <w:r w:rsidRPr="00A218D7">
        <w:t xml:space="preserve"> involved me in using the test file (“</w:t>
      </w:r>
      <w:r w:rsidRPr="00A218D7">
        <w:rPr>
          <w:i/>
        </w:rPr>
        <w:t>test_quiz.py</w:t>
      </w:r>
      <w:r w:rsidRPr="00A218D7">
        <w:t xml:space="preserve">”) in order to correct the output values so that I could get the corrected </w:t>
      </w:r>
      <w:r w:rsidR="009262D5" w:rsidRPr="00A218D7">
        <w:t>outputs</w:t>
      </w:r>
      <w:r w:rsidRPr="00A218D7">
        <w:t>.</w:t>
      </w:r>
    </w:p>
    <w:p w14:paraId="1252BDBD" w14:textId="77777777" w:rsidR="00C6554A" w:rsidRPr="00A218D7" w:rsidRDefault="00907FEA" w:rsidP="00C6554A">
      <w:pPr>
        <w:pStyle w:val="Heading2"/>
        <w:rPr>
          <w:lang w:val="en-GB"/>
        </w:rPr>
      </w:pPr>
      <w:r w:rsidRPr="00A218D7">
        <w:rPr>
          <w:lang w:val="en-GB"/>
        </w:rPr>
        <w:t xml:space="preserve">Screen-shot </w:t>
      </w:r>
      <w:r w:rsidR="004B2813">
        <w:rPr>
          <w:lang w:val="en-GB"/>
        </w:rPr>
        <w:t>“pytest”</w:t>
      </w:r>
    </w:p>
    <w:p w14:paraId="0B45C132" w14:textId="77777777" w:rsidR="002C74C0" w:rsidRPr="00A218D7" w:rsidRDefault="00907FEA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0F711BD1" wp14:editId="0144D3CE">
            <wp:extent cx="5274310" cy="967105"/>
            <wp:effectExtent l="0" t="0" r="254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6439" w14:textId="77777777" w:rsidR="00A43D1C" w:rsidRPr="00A218D7" w:rsidRDefault="00A43D1C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  <w:lang w:val="en-GB"/>
        </w:rPr>
      </w:pPr>
      <w:r w:rsidRPr="00A218D7">
        <w:rPr>
          <w:lang w:val="en-GB"/>
        </w:rPr>
        <w:br w:type="page"/>
      </w:r>
    </w:p>
    <w:p w14:paraId="4C3E9601" w14:textId="77777777" w:rsidR="00907FEA" w:rsidRPr="00B925EB" w:rsidRDefault="00907FEA" w:rsidP="00907FEA">
      <w:pPr>
        <w:pStyle w:val="Heading2"/>
        <w:rPr>
          <w:lang w:val="en-GB"/>
        </w:rPr>
      </w:pPr>
      <w:r w:rsidRPr="00A218D7">
        <w:rPr>
          <w:lang w:val="en-GB"/>
        </w:rPr>
        <w:lastRenderedPageBreak/>
        <w:t>screenshots of the tests performed with PostMan</w:t>
      </w:r>
    </w:p>
    <w:p w14:paraId="180D8027" w14:textId="77777777" w:rsidR="005E5398" w:rsidRPr="00A218D7" w:rsidRDefault="00310B62" w:rsidP="00926B9F">
      <w:pPr>
        <w:rPr>
          <w:color w:val="404040" w:themeColor="text1" w:themeTint="BF"/>
          <w:lang w:val="en-GB"/>
        </w:rPr>
      </w:pPr>
      <w:r w:rsidRPr="00A218D7">
        <w:rPr>
          <w:color w:val="404040" w:themeColor="text1" w:themeTint="BF"/>
          <w:lang w:val="en-GB"/>
        </w:rPr>
        <w:t>S</w:t>
      </w:r>
      <w:r w:rsidR="00926B9F" w:rsidRPr="00A218D7">
        <w:rPr>
          <w:color w:val="404040" w:themeColor="text1" w:themeTint="BF"/>
          <w:lang w:val="en-GB"/>
        </w:rPr>
        <w:t xml:space="preserve">creenshots </w:t>
      </w:r>
      <w:r w:rsidRPr="00A218D7">
        <w:rPr>
          <w:color w:val="404040" w:themeColor="text1" w:themeTint="BF"/>
          <w:lang w:val="en-GB"/>
        </w:rPr>
        <w:t xml:space="preserve">follow </w:t>
      </w:r>
      <w:r w:rsidR="00B05F6B" w:rsidRPr="00A218D7">
        <w:rPr>
          <w:color w:val="404040" w:themeColor="text1" w:themeTint="BF"/>
          <w:lang w:val="en-GB"/>
        </w:rPr>
        <w:t xml:space="preserve">the same order whose has been executed in the “test.py” file </w:t>
      </w:r>
      <w:r w:rsidRPr="00A218D7">
        <w:rPr>
          <w:color w:val="404040" w:themeColor="text1" w:themeTint="BF"/>
          <w:lang w:val="en-GB"/>
        </w:rPr>
        <w:t xml:space="preserve">to make it </w:t>
      </w:r>
      <w:r w:rsidR="00B05F6B" w:rsidRPr="00A218D7">
        <w:rPr>
          <w:color w:val="404040" w:themeColor="text1" w:themeTint="BF"/>
          <w:lang w:val="en-GB"/>
        </w:rPr>
        <w:t>easy and understandable for the reader</w:t>
      </w:r>
      <w:r w:rsidR="005E5398" w:rsidRPr="00A218D7">
        <w:rPr>
          <w:color w:val="404040" w:themeColor="text1" w:themeTint="BF"/>
          <w:lang w:val="en-GB"/>
        </w:rPr>
        <w:t>. To better understand the comment on each image, consult the following legend:</w:t>
      </w:r>
    </w:p>
    <w:p w14:paraId="58FA1F33" w14:textId="77777777" w:rsidR="005E5398" w:rsidRPr="00A218D7" w:rsidRDefault="005E5398" w:rsidP="00926B9F">
      <w:pPr>
        <w:rPr>
          <w:color w:val="404040" w:themeColor="text1" w:themeTint="BF"/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487E4620" wp14:editId="2F550D9F">
            <wp:extent cx="5274310" cy="2146300"/>
            <wp:effectExtent l="0" t="0" r="254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C8DD" w14:textId="77777777" w:rsidR="005E5398" w:rsidRPr="00A218D7" w:rsidRDefault="005E5398" w:rsidP="009262D5">
      <w:pPr>
        <w:rPr>
          <w:color w:val="404040" w:themeColor="text1" w:themeTint="BF"/>
          <w:lang w:val="en-GB"/>
        </w:rPr>
      </w:pPr>
      <w:r w:rsidRPr="00A218D7">
        <w:rPr>
          <w:b/>
          <w:color w:val="404040" w:themeColor="text1" w:themeTint="BF"/>
          <w:lang w:val="en-GB"/>
        </w:rPr>
        <w:t>N.B:</w:t>
      </w:r>
      <w:r w:rsidRPr="00A218D7">
        <w:rPr>
          <w:color w:val="404040" w:themeColor="text1" w:themeTint="BF"/>
          <w:lang w:val="en-GB"/>
        </w:rPr>
        <w:t xml:space="preserve"> in order to avoid</w:t>
      </w:r>
      <w:r w:rsidR="00872062">
        <w:rPr>
          <w:color w:val="404040" w:themeColor="text1" w:themeTint="BF"/>
          <w:lang w:val="en-GB"/>
        </w:rPr>
        <w:t xml:space="preserve"> </w:t>
      </w:r>
      <w:r w:rsidRPr="00A218D7">
        <w:rPr>
          <w:color w:val="404040" w:themeColor="text1" w:themeTint="BF"/>
          <w:lang w:val="en-GB"/>
        </w:rPr>
        <w:t>repetitions, images that follow one another with equal calls will be commented with "</w:t>
      </w:r>
      <w:r w:rsidRPr="00A218D7">
        <w:rPr>
          <w:color w:val="60B4FF" w:themeColor="background2" w:themeShade="BF"/>
          <w:lang w:val="en-GB"/>
        </w:rPr>
        <w:t>—</w:t>
      </w:r>
      <w:r w:rsidRPr="00A218D7">
        <w:rPr>
          <w:color w:val="404040" w:themeColor="text1" w:themeTint="BF"/>
          <w:lang w:val="en-GB"/>
        </w:rPr>
        <w:t>”</w:t>
      </w:r>
    </w:p>
    <w:p w14:paraId="23A577E4" w14:textId="77777777" w:rsidR="005E5398" w:rsidRPr="00A218D7" w:rsidRDefault="005E5398">
      <w:pPr>
        <w:rPr>
          <w:color w:val="404040" w:themeColor="text1" w:themeTint="BF"/>
          <w:lang w:val="en-GB"/>
        </w:rPr>
      </w:pPr>
      <w:r w:rsidRPr="00A218D7">
        <w:rPr>
          <w:color w:val="404040" w:themeColor="text1" w:themeTint="BF"/>
          <w:lang w:val="en-GB"/>
        </w:rPr>
        <w:br w:type="page"/>
      </w:r>
    </w:p>
    <w:p w14:paraId="1DF522BF" w14:textId="77777777" w:rsidR="005E5398" w:rsidRPr="00A218D7" w:rsidRDefault="00A43D1C" w:rsidP="005813F3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6CF86374" wp14:editId="100C390D">
            <wp:extent cx="5274000" cy="1355037"/>
            <wp:effectExtent l="0" t="0" r="317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35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2A9" w:rsidRPr="00A218D7">
        <w:rPr>
          <w:lang w:val="en-GB"/>
        </w:rPr>
        <w:t xml:space="preserve"> no loaded quiz</w:t>
      </w:r>
    </w:p>
    <w:p w14:paraId="6042C6B6" w14:textId="77777777" w:rsidR="00705D36" w:rsidRPr="00A218D7" w:rsidRDefault="00A43D1C" w:rsidP="005813F3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3FF56E61" wp14:editId="45986417">
            <wp:extent cx="5274310" cy="2664460"/>
            <wp:effectExtent l="0" t="0" r="2540" b="254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2A9" w:rsidRPr="00A218D7">
        <w:rPr>
          <w:lang w:val="en-GB"/>
        </w:rPr>
        <w:t>create quiz</w:t>
      </w:r>
      <w:r w:rsidRPr="00A218D7">
        <w:rPr>
          <w:noProof/>
          <w:lang w:val="en-GB"/>
        </w:rPr>
        <w:drawing>
          <wp:inline distT="0" distB="0" distL="0" distR="0" wp14:anchorId="0244B2EE" wp14:editId="20910F82">
            <wp:extent cx="5274310" cy="2672715"/>
            <wp:effectExtent l="0" t="0" r="254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398" w:rsidRPr="00A218D7">
        <w:rPr>
          <w:lang w:val="en-GB"/>
        </w:rPr>
        <w:t>--</w:t>
      </w:r>
    </w:p>
    <w:p w14:paraId="7CCE1F56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780CA6CC" wp14:editId="1867D646">
            <wp:extent cx="5274310" cy="2664460"/>
            <wp:effectExtent l="0" t="0" r="2540" b="254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398" w:rsidRPr="00A218D7">
        <w:rPr>
          <w:lang w:val="en-GB"/>
        </w:rPr>
        <w:t>--</w:t>
      </w:r>
    </w:p>
    <w:p w14:paraId="0A9523AD" w14:textId="77777777" w:rsidR="00705D36" w:rsidRPr="00A218D7" w:rsidRDefault="00A43D1C" w:rsidP="003231AF">
      <w:pPr>
        <w:rPr>
          <w:rFonts w:ascii="Calibri Light" w:hAnsi="Calibri Light" w:cs="Calibri Light"/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62940023" wp14:editId="62D62E35">
            <wp:extent cx="5274310" cy="269176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3F3" w:rsidRPr="00A218D7">
        <w:rPr>
          <w:rFonts w:ascii="Calibri Light" w:hAnsi="Calibri Light" w:cs="Calibri Light"/>
          <w:lang w:val="en-GB"/>
        </w:rPr>
        <w:t>Get number of created quizzes</w:t>
      </w:r>
    </w:p>
    <w:p w14:paraId="16865A06" w14:textId="77777777" w:rsidR="005E5398" w:rsidRPr="00A218D7" w:rsidRDefault="00A43D1C" w:rsidP="00907FEA">
      <w:pPr>
        <w:rPr>
          <w:rFonts w:ascii="Calibri Light" w:hAnsi="Calibri Light" w:cs="Calibri Light"/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4DB78BE2" wp14:editId="157E34C5">
            <wp:extent cx="5274310" cy="2663190"/>
            <wp:effectExtent l="0" t="0" r="254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3F3" w:rsidRPr="00A218D7">
        <w:rPr>
          <w:rFonts w:ascii="Calibri Light" w:hAnsi="Calibri Light" w:cs="Calibri Light"/>
          <w:lang w:val="en-GB"/>
        </w:rPr>
        <w:t xml:space="preserve">Get created </w:t>
      </w:r>
      <w:r w:rsidR="00A218D7" w:rsidRPr="00A218D7">
        <w:rPr>
          <w:rFonts w:ascii="Calibri Light" w:hAnsi="Calibri Light" w:cs="Calibri Light"/>
          <w:lang w:val="en-GB"/>
        </w:rPr>
        <w:t>quizzes</w:t>
      </w:r>
    </w:p>
    <w:p w14:paraId="3B38582B" w14:textId="77777777" w:rsidR="005813F3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25BB30FA" wp14:editId="19529E45">
            <wp:extent cx="5274310" cy="2641600"/>
            <wp:effectExtent l="0" t="0" r="2540" b="635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3F3" w:rsidRPr="00A218D7">
        <w:rPr>
          <w:lang w:val="en-GB"/>
        </w:rPr>
        <w:t>Retrieve existing one</w:t>
      </w:r>
    </w:p>
    <w:p w14:paraId="7B9B481A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118E806E" wp14:editId="22E1BAC1">
            <wp:extent cx="5274310" cy="2679700"/>
            <wp:effectExtent l="0" t="0" r="254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 xml:space="preserve">-- non existing </w:t>
      </w:r>
    </w:p>
    <w:p w14:paraId="0F2A0F86" w14:textId="77777777" w:rsidR="0027619B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48C639D5" wp14:editId="77A5714C">
            <wp:extent cx="5274310" cy="2663190"/>
            <wp:effectExtent l="0" t="0" r="2540" b="381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Get &lt;id&gt; question</w:t>
      </w:r>
    </w:p>
    <w:p w14:paraId="5BA247BE" w14:textId="77777777" w:rsidR="00310B62" w:rsidRPr="00A218D7" w:rsidRDefault="00A43D1C" w:rsidP="00310B62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20F87768" wp14:editId="7709A1ED">
            <wp:extent cx="5274310" cy="2677160"/>
            <wp:effectExtent l="0" t="0" r="2540" b="889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correct answer</w:t>
      </w:r>
    </w:p>
    <w:p w14:paraId="7BA72979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4795F66F" wp14:editId="5F1BEB8C">
            <wp:extent cx="5274310" cy="2672715"/>
            <wp:effectExtent l="0" t="0" r="254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--</w:t>
      </w:r>
    </w:p>
    <w:p w14:paraId="56EF04E9" w14:textId="77777777" w:rsidR="00A218D7" w:rsidRPr="00A218D7" w:rsidRDefault="00A218D7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4D2830ED" wp14:editId="19E9D07D">
            <wp:extent cx="5274310" cy="2663190"/>
            <wp:effectExtent l="0" t="0" r="2540" b="381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18D7">
        <w:rPr>
          <w:lang w:val="en-GB"/>
        </w:rPr>
        <w:t>--</w:t>
      </w:r>
    </w:p>
    <w:p w14:paraId="2A9C4586" w14:textId="77777777" w:rsidR="0027619B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39EFFD77" wp14:editId="46DB7E98">
            <wp:extent cx="5274310" cy="2660015"/>
            <wp:effectExtent l="0" t="0" r="2540" b="698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answer ok</w:t>
      </w:r>
    </w:p>
    <w:p w14:paraId="4823E837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6D94682E" wp14:editId="716D9A2E">
            <wp:extent cx="5274310" cy="2646680"/>
            <wp:effectExtent l="0" t="0" r="2540" b="127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answer 1 million</w:t>
      </w:r>
    </w:p>
    <w:p w14:paraId="24906B36" w14:textId="77777777" w:rsidR="00310B62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14C0BF17" wp14:editId="416F89E1">
            <wp:extent cx="5274310" cy="2656840"/>
            <wp:effectExtent l="0" t="0" r="254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double call to complete quiz</w:t>
      </w:r>
    </w:p>
    <w:p w14:paraId="536DB94D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6F09633D" wp14:editId="56310795">
            <wp:extent cx="5274310" cy="2695575"/>
            <wp:effectExtent l="0" t="0" r="254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B62" w:rsidRPr="00A218D7">
        <w:rPr>
          <w:lang w:val="en-GB"/>
        </w:rPr>
        <w:t>--</w:t>
      </w:r>
    </w:p>
    <w:p w14:paraId="336AB223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31FCB2AD" wp14:editId="465F5EA1">
            <wp:extent cx="5274310" cy="2663190"/>
            <wp:effectExtent l="0" t="0" r="2540" b="381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FDC" w:rsidRPr="00A218D7">
        <w:rPr>
          <w:lang w:val="en-GB"/>
        </w:rPr>
        <w:t>non-existing-answer</w:t>
      </w:r>
    </w:p>
    <w:p w14:paraId="1F40C986" w14:textId="77777777" w:rsidR="00A43D1C" w:rsidRPr="00A218D7" w:rsidRDefault="00A43D1C" w:rsidP="00907FEA">
      <w:pPr>
        <w:rPr>
          <w:lang w:val="en-GB"/>
        </w:rPr>
      </w:pPr>
    </w:p>
    <w:p w14:paraId="137FE73C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53BE20C7" wp14:editId="3FFC4769">
            <wp:extent cx="5274310" cy="2647315"/>
            <wp:effectExtent l="0" t="0" r="2540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 xml:space="preserve"> wrong answer</w:t>
      </w:r>
    </w:p>
    <w:p w14:paraId="2CD69C33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4C4C6E2C" wp14:editId="2B2B5E75">
            <wp:extent cx="5274310" cy="2667635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--</w:t>
      </w:r>
    </w:p>
    <w:p w14:paraId="40331B3B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39D38B7E" wp14:editId="039B2437">
            <wp:extent cx="5274310" cy="2661920"/>
            <wp:effectExtent l="0" t="0" r="2540" b="508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--</w:t>
      </w:r>
    </w:p>
    <w:p w14:paraId="03A883F3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71C8F15F" wp14:editId="44E0CDD6">
            <wp:extent cx="5274310" cy="2672715"/>
            <wp:effectExtent l="0" t="0" r="254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delete quiz</w:t>
      </w:r>
    </w:p>
    <w:p w14:paraId="72DAA8C3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7F455C30" wp14:editId="22EE884A">
            <wp:extent cx="5274310" cy="2675890"/>
            <wp:effectExtent l="0" t="0" r="254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--</w:t>
      </w:r>
    </w:p>
    <w:p w14:paraId="4989367A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33EF3342" wp14:editId="7A8E438A">
            <wp:extent cx="5274310" cy="2664460"/>
            <wp:effectExtent l="0" t="0" r="2540" b="254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--</w:t>
      </w:r>
    </w:p>
    <w:p w14:paraId="2FFBC70E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3EC1F9CC" wp14:editId="3298D9E8">
            <wp:extent cx="5274310" cy="2654935"/>
            <wp:effectExtent l="0" t="0" r="254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delete previously deleted</w:t>
      </w:r>
    </w:p>
    <w:p w14:paraId="69102AAB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2CEC681B" wp14:editId="0462B0F3">
            <wp:extent cx="5274310" cy="2653665"/>
            <wp:effectExtent l="0" t="0" r="254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delete non existing quiz</w:t>
      </w:r>
    </w:p>
    <w:p w14:paraId="2C41C002" w14:textId="77777777" w:rsidR="00A218D7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592B0549" wp14:editId="6276A566">
            <wp:extent cx="5274310" cy="2669540"/>
            <wp:effectExtent l="0" t="0" r="254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 w:rsidRPr="00A218D7">
        <w:rPr>
          <w:lang w:val="en-GB"/>
        </w:rPr>
        <w:t>get non existing quiz</w:t>
      </w:r>
    </w:p>
    <w:p w14:paraId="716FD70E" w14:textId="77777777" w:rsidR="00A218D7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7CB418C3" wp14:editId="2426E176">
            <wp:extent cx="5274310" cy="265684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>
        <w:rPr>
          <w:lang w:val="en-GB"/>
        </w:rPr>
        <w:t>create after delete</w:t>
      </w:r>
    </w:p>
    <w:p w14:paraId="6A9A151E" w14:textId="77777777" w:rsid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lastRenderedPageBreak/>
        <w:drawing>
          <wp:inline distT="0" distB="0" distL="0" distR="0" wp14:anchorId="02A41FA6" wp14:editId="6D5EC41F">
            <wp:extent cx="5274310" cy="2680335"/>
            <wp:effectExtent l="0" t="0" r="2540" b="571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>
        <w:rPr>
          <w:lang w:val="en-GB"/>
        </w:rPr>
        <w:t>get quizzes</w:t>
      </w:r>
    </w:p>
    <w:p w14:paraId="3429026E" w14:textId="77777777" w:rsidR="00A43D1C" w:rsidRPr="00A218D7" w:rsidRDefault="00A43D1C" w:rsidP="00907FEA">
      <w:pPr>
        <w:rPr>
          <w:lang w:val="en-GB"/>
        </w:rPr>
      </w:pPr>
      <w:r w:rsidRPr="00A218D7">
        <w:rPr>
          <w:noProof/>
          <w:lang w:val="en-GB"/>
        </w:rPr>
        <w:drawing>
          <wp:inline distT="0" distB="0" distL="0" distR="0" wp14:anchorId="6796C888" wp14:editId="1E97F023">
            <wp:extent cx="5274310" cy="2703195"/>
            <wp:effectExtent l="0" t="0" r="2540" b="190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D7">
        <w:rPr>
          <w:lang w:val="en-GB"/>
        </w:rPr>
        <w:t>delete quiz &lt;1&gt;</w:t>
      </w:r>
    </w:p>
    <w:sectPr w:rsidR="00A43D1C" w:rsidRPr="00A218D7" w:rsidSect="0089714F">
      <w:footerReference w:type="default" r:id="rId40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DB655A" w14:textId="77777777" w:rsidR="00E87BC1" w:rsidRDefault="00E87BC1" w:rsidP="00C6554A">
      <w:pPr>
        <w:spacing w:before="0" w:after="0" w:line="240" w:lineRule="auto"/>
      </w:pPr>
      <w:r>
        <w:separator/>
      </w:r>
    </w:p>
    <w:p w14:paraId="22CC2090" w14:textId="77777777" w:rsidR="00E87BC1" w:rsidRDefault="00E87BC1"/>
    <w:p w14:paraId="0C09F940" w14:textId="77777777" w:rsidR="00E87BC1" w:rsidRDefault="00E87BC1" w:rsidP="00926B9F"/>
  </w:endnote>
  <w:endnote w:type="continuationSeparator" w:id="0">
    <w:p w14:paraId="59880D00" w14:textId="77777777" w:rsidR="00E87BC1" w:rsidRDefault="00E87BC1" w:rsidP="00C6554A">
      <w:pPr>
        <w:spacing w:before="0" w:after="0" w:line="240" w:lineRule="auto"/>
      </w:pPr>
      <w:r>
        <w:continuationSeparator/>
      </w:r>
    </w:p>
    <w:p w14:paraId="536791F0" w14:textId="77777777" w:rsidR="00E87BC1" w:rsidRDefault="00E87BC1"/>
    <w:p w14:paraId="47569554" w14:textId="77777777" w:rsidR="00E87BC1" w:rsidRDefault="00E87BC1" w:rsidP="00926B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8BA09" w14:textId="77777777" w:rsidR="002163EE" w:rsidRDefault="00ED7C44">
    <w:pPr>
      <w:pStyle w:val="Footer"/>
      <w:rPr>
        <w:noProof/>
      </w:rPr>
    </w:pPr>
    <w:r>
      <w:rPr>
        <w:noProof/>
        <w:lang w:bidi="it-IT"/>
      </w:rPr>
      <w:t xml:space="preserve">Pagina </w:t>
    </w:r>
    <w:r>
      <w:rPr>
        <w:noProof/>
        <w:lang w:bidi="it-IT"/>
      </w:rPr>
      <w:fldChar w:fldCharType="begin"/>
    </w:r>
    <w:r>
      <w:rPr>
        <w:noProof/>
        <w:lang w:bidi="it-IT"/>
      </w:rPr>
      <w:instrText xml:space="preserve"> PAGE  \* Arabic  \* MERGEFORMAT </w:instrText>
    </w:r>
    <w:r>
      <w:rPr>
        <w:noProof/>
        <w:lang w:bidi="it-IT"/>
      </w:rPr>
      <w:fldChar w:fldCharType="separate"/>
    </w:r>
    <w:r w:rsidR="0089714F">
      <w:rPr>
        <w:noProof/>
        <w:lang w:bidi="it-IT"/>
      </w:rPr>
      <w:t>1</w:t>
    </w:r>
    <w:r>
      <w:rPr>
        <w:noProof/>
        <w:lang w:bidi="it-IT"/>
      </w:rPr>
      <w:fldChar w:fldCharType="end"/>
    </w:r>
  </w:p>
  <w:p w14:paraId="3445E7CD" w14:textId="77777777" w:rsidR="00690BB0" w:rsidRDefault="00690BB0"/>
  <w:p w14:paraId="78DA791D" w14:textId="77777777" w:rsidR="00690BB0" w:rsidRDefault="00690BB0" w:rsidP="00926B9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B2013" w14:textId="77777777" w:rsidR="00E87BC1" w:rsidRDefault="00E87BC1" w:rsidP="00C6554A">
      <w:pPr>
        <w:spacing w:before="0" w:after="0" w:line="240" w:lineRule="auto"/>
      </w:pPr>
      <w:r>
        <w:separator/>
      </w:r>
    </w:p>
    <w:p w14:paraId="4BCA6F83" w14:textId="77777777" w:rsidR="00E87BC1" w:rsidRDefault="00E87BC1"/>
    <w:p w14:paraId="3024E309" w14:textId="77777777" w:rsidR="00E87BC1" w:rsidRDefault="00E87BC1" w:rsidP="00926B9F"/>
  </w:footnote>
  <w:footnote w:type="continuationSeparator" w:id="0">
    <w:p w14:paraId="6ED7972C" w14:textId="77777777" w:rsidR="00E87BC1" w:rsidRDefault="00E87BC1" w:rsidP="00C6554A">
      <w:pPr>
        <w:spacing w:before="0" w:after="0" w:line="240" w:lineRule="auto"/>
      </w:pPr>
      <w:r>
        <w:continuationSeparator/>
      </w:r>
    </w:p>
    <w:p w14:paraId="5FCF5B82" w14:textId="77777777" w:rsidR="00E87BC1" w:rsidRDefault="00E87BC1"/>
    <w:p w14:paraId="30F6730D" w14:textId="77777777" w:rsidR="00E87BC1" w:rsidRDefault="00E87BC1" w:rsidP="00926B9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FEA"/>
    <w:rsid w:val="00061C5D"/>
    <w:rsid w:val="000E4B09"/>
    <w:rsid w:val="001D0223"/>
    <w:rsid w:val="001F2D77"/>
    <w:rsid w:val="002554CD"/>
    <w:rsid w:val="0027619B"/>
    <w:rsid w:val="00293B83"/>
    <w:rsid w:val="002B1FDC"/>
    <w:rsid w:val="002B4294"/>
    <w:rsid w:val="002E51F5"/>
    <w:rsid w:val="002E5B90"/>
    <w:rsid w:val="00310B62"/>
    <w:rsid w:val="003231AF"/>
    <w:rsid w:val="00333D0D"/>
    <w:rsid w:val="00351E99"/>
    <w:rsid w:val="003E2311"/>
    <w:rsid w:val="0043430D"/>
    <w:rsid w:val="004B22A9"/>
    <w:rsid w:val="004B2813"/>
    <w:rsid w:val="004C049F"/>
    <w:rsid w:val="005000E2"/>
    <w:rsid w:val="0052372C"/>
    <w:rsid w:val="005441AA"/>
    <w:rsid w:val="0055466E"/>
    <w:rsid w:val="005813F3"/>
    <w:rsid w:val="00595F8B"/>
    <w:rsid w:val="005E5398"/>
    <w:rsid w:val="00666725"/>
    <w:rsid w:val="00690BB0"/>
    <w:rsid w:val="006A3CE7"/>
    <w:rsid w:val="00705D36"/>
    <w:rsid w:val="00872062"/>
    <w:rsid w:val="0089714F"/>
    <w:rsid w:val="008C65CB"/>
    <w:rsid w:val="009073D7"/>
    <w:rsid w:val="00907FEA"/>
    <w:rsid w:val="009262D5"/>
    <w:rsid w:val="00926B9F"/>
    <w:rsid w:val="00952DB6"/>
    <w:rsid w:val="00A218D7"/>
    <w:rsid w:val="00A43D1C"/>
    <w:rsid w:val="00A52FC9"/>
    <w:rsid w:val="00AA0DEB"/>
    <w:rsid w:val="00B05F6B"/>
    <w:rsid w:val="00B81C10"/>
    <w:rsid w:val="00B925EB"/>
    <w:rsid w:val="00B93450"/>
    <w:rsid w:val="00BB241A"/>
    <w:rsid w:val="00C069A7"/>
    <w:rsid w:val="00C6554A"/>
    <w:rsid w:val="00E87BC1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06412"/>
  <w15:chartTrackingRefBased/>
  <w15:docId w15:val="{CFA81C70-61B7-4C9F-9E61-A2501B13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zionidicontatto">
    <w:name w:val="Informazioni di contatt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A52FC9"/>
    <w:pPr>
      <w:jc w:val="both"/>
    </w:pPr>
    <w:rPr>
      <w:lang w:val="en-GB"/>
    </w:r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5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Luca\AppData\Roaming\Microsoft\Templates\Tesina%20con%20f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37C98-B236-2A4C-8602-482D13A65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C:\Users\Luca\AppData\Roaming\Microsoft\Templates\Tesina con foto.dotx</Template>
  <TotalTime>312</TotalTime>
  <Pages>17</Pages>
  <Words>288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DI GREGORIO ZITELLA</cp:lastModifiedBy>
  <cp:revision>21</cp:revision>
  <dcterms:created xsi:type="dcterms:W3CDTF">2019-10-17T15:19:00Z</dcterms:created>
  <dcterms:modified xsi:type="dcterms:W3CDTF">2019-10-17T21:22:00Z</dcterms:modified>
</cp:coreProperties>
</file>